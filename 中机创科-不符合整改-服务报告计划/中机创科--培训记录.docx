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F64B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67045" cy="7828280"/>
            <wp:effectExtent l="0" t="0" r="10795" b="5080"/>
            <wp:docPr id="1" name="图片 1" descr="42a0fe0b7308578b9a5b91495745d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2a0fe0b7308578b9a5b91495745d3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78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TrackMoves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5E50888"/>
    <w:rsid w:val="0FD84356"/>
    <w:rsid w:val="11803DD7"/>
    <w:rsid w:val="12443874"/>
    <w:rsid w:val="25155AF7"/>
    <w:rsid w:val="56903473"/>
    <w:rsid w:val="5FAA00D4"/>
    <w:rsid w:val="67637236"/>
    <w:rsid w:val="6CAD0258"/>
    <w:rsid w:val="72925AF3"/>
    <w:rsid w:val="792C3B64"/>
    <w:rsid w:val="7A7D6F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8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288</Words>
  <Characters>341</Characters>
  <Lines>0</Lines>
  <Paragraphs>0</Paragraphs>
  <TotalTime>2</TotalTime>
  <ScaleCrop>false</ScaleCrop>
  <LinksUpToDate>false</LinksUpToDate>
  <CharactersWithSpaces>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2026-08-07T02:10:18Z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eyJoZGlkIjoiMDY5NmFjMmM4ZTljMGJiZDAxN2JmYTc0NGI0NmFiNDgiLCJ1c2VySWQiOiIxMDc1MzgyOSJ9</vt:lpwstr>
  </property>
  <property fmtid="{D5CDD505-2E9C-101B-9397-08002B2CF9AE}" pid="7" name="LastSaved">
    <vt:filetime>2021-09-15T00:00:00Z</vt:filetime>
  </property>
</Properties>
</file>